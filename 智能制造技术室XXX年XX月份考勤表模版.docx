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1281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3780"/>
      </w:tblGrid>
      <w:tr w14:paraId="4DA5489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37" w:hRule="exact"/>
        </w:trPr>
        <w:tc>
          <w:tcPr>
            <w:tcW w:w="2196" w:type="dxa"/>
            <w:noWrap w:val="0"/>
            <w:vAlign w:val="bottom"/>
          </w:tcPr>
          <w:p w14:paraId="64EB715F">
            <w:pPr>
              <w:jc w:val="right"/>
              <w:rPr>
                <w:position w:val="-16"/>
                <w:sz w:val="24"/>
              </w:rPr>
            </w:pPr>
            <w:bookmarkStart w:id="0" w:name="_GoBack"/>
            <w:bookmarkEnd w:id="0"/>
            <w:r>
              <w:rPr>
                <w:rFonts w:hint="eastAsia"/>
                <w:b/>
                <w:position w:val="-16"/>
                <w:sz w:val="52"/>
                <w:szCs w:val="52"/>
              </w:rPr>
              <w:t>20</w:t>
            </w:r>
            <w:r>
              <w:rPr>
                <w:b/>
                <w:position w:val="-16"/>
                <w:sz w:val="52"/>
                <w:szCs w:val="52"/>
              </w:rPr>
              <w:t>23</w:t>
            </w:r>
            <w:r>
              <w:rPr>
                <w:rFonts w:hint="eastAsia"/>
                <w:b/>
                <w:position w:val="-16"/>
                <w:sz w:val="52"/>
                <w:szCs w:val="52"/>
              </w:rPr>
              <w:t>年</w:t>
            </w:r>
          </w:p>
        </w:tc>
        <w:tc>
          <w:tcPr>
            <w:tcW w:w="3780" w:type="dxa"/>
            <w:noWrap w:val="0"/>
            <w:vAlign w:val="bottom"/>
          </w:tcPr>
          <w:p w14:paraId="34524A95">
            <w:pPr>
              <w:wordWrap w:val="0"/>
              <w:ind w:right="288" w:rightChars="137"/>
              <w:jc w:val="right"/>
              <w:rPr>
                <w:position w:val="-16"/>
                <w:sz w:val="24"/>
              </w:rPr>
            </w:pPr>
            <w:r>
              <w:rPr>
                <w:rFonts w:hint="eastAsia"/>
                <w:b/>
                <w:position w:val="-16"/>
                <w:sz w:val="52"/>
                <w:szCs w:val="52"/>
                <w:lang w:val="en-US" w:eastAsia="zh-CN"/>
              </w:rPr>
              <w:t>3</w:t>
            </w:r>
            <w:r>
              <w:rPr>
                <w:rFonts w:hint="eastAsia"/>
                <w:b/>
                <w:position w:val="-16"/>
                <w:sz w:val="52"/>
                <w:szCs w:val="52"/>
              </w:rPr>
              <w:t>月份考勤表</w:t>
            </w:r>
          </w:p>
        </w:tc>
      </w:tr>
    </w:tbl>
    <w:p w14:paraId="4033F627">
      <w:pPr>
        <w:spacing w:line="40" w:lineRule="exact"/>
        <w:jc w:val="center"/>
        <w:rPr>
          <w:sz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341"/>
        <w:gridCol w:w="696"/>
        <w:gridCol w:w="384"/>
        <w:gridCol w:w="486"/>
        <w:gridCol w:w="485"/>
        <w:gridCol w:w="485"/>
        <w:gridCol w:w="112"/>
        <w:gridCol w:w="373"/>
        <w:gridCol w:w="363"/>
        <w:gridCol w:w="122"/>
        <w:gridCol w:w="485"/>
        <w:gridCol w:w="485"/>
        <w:gridCol w:w="73"/>
        <w:gridCol w:w="412"/>
        <w:gridCol w:w="271"/>
        <w:gridCol w:w="214"/>
        <w:gridCol w:w="485"/>
        <w:gridCol w:w="318"/>
        <w:gridCol w:w="168"/>
        <w:gridCol w:w="488"/>
        <w:gridCol w:w="294"/>
        <w:gridCol w:w="191"/>
        <w:gridCol w:w="636"/>
      </w:tblGrid>
      <w:tr w14:paraId="00AC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830" w:type="dxa"/>
            <w:gridSpan w:val="2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4841287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单位：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610E7533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智能制造技术室</w:t>
            </w:r>
          </w:p>
        </w:tc>
        <w:tc>
          <w:tcPr>
            <w:tcW w:w="1568" w:type="dxa"/>
            <w:gridSpan w:val="4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70FD95F2">
            <w:pPr>
              <w:ind w:left="-107" w:leftChars="-51" w:right="-107" w:rightChars="-5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（本月考勤自</w:t>
            </w:r>
          </w:p>
        </w:tc>
        <w:tc>
          <w:tcPr>
            <w:tcW w:w="736" w:type="dxa"/>
            <w:gridSpan w:val="2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17D833A6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</w:rPr>
              <w:t>月</w:t>
            </w:r>
          </w:p>
        </w:tc>
        <w:tc>
          <w:tcPr>
            <w:tcW w:w="1165" w:type="dxa"/>
            <w:gridSpan w:val="4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10C75C26">
            <w:pPr>
              <w:jc w:val="right"/>
              <w:rPr>
                <w:rFonts w:hint="eastAsia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日——</w:t>
            </w:r>
          </w:p>
        </w:tc>
        <w:tc>
          <w:tcPr>
            <w:tcW w:w="683" w:type="dxa"/>
            <w:gridSpan w:val="2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60BEAFAE">
            <w:pPr>
              <w:jc w:val="right"/>
              <w:rPr>
                <w:sz w:val="24"/>
              </w:rPr>
            </w:pPr>
          </w:p>
          <w:p w14:paraId="00BE6A83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</w:rPr>
              <w:t>月</w:t>
            </w:r>
          </w:p>
        </w:tc>
        <w:tc>
          <w:tcPr>
            <w:tcW w:w="1017" w:type="dxa"/>
            <w:gridSpan w:val="3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55B5E98C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31</w:t>
            </w:r>
            <w:r>
              <w:rPr>
                <w:rFonts w:hint="eastAsia"/>
                <w:sz w:val="24"/>
              </w:rPr>
              <w:t>日计</w:t>
            </w:r>
          </w:p>
        </w:tc>
        <w:tc>
          <w:tcPr>
            <w:tcW w:w="950" w:type="dxa"/>
            <w:gridSpan w:val="3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284B6EDD">
            <w:pPr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rFonts w:hint="eastAsia"/>
                <w:sz w:val="24"/>
              </w:rPr>
              <w:t>天）</w:t>
            </w:r>
          </w:p>
        </w:tc>
        <w:tc>
          <w:tcPr>
            <w:tcW w:w="827" w:type="dxa"/>
            <w:gridSpan w:val="2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5F4D6B7A">
            <w:pPr>
              <w:ind w:right="-71" w:rightChars="-34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1页</w:t>
            </w:r>
          </w:p>
        </w:tc>
      </w:tr>
      <w:tr w14:paraId="3C32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489" w:type="dxa"/>
            <w:noWrap w:val="0"/>
            <w:vAlign w:val="center"/>
          </w:tcPr>
          <w:p w14:paraId="68E85B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编号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79B172F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384" w:type="dxa"/>
            <w:noWrap w:val="0"/>
            <w:vAlign w:val="center"/>
          </w:tcPr>
          <w:p w14:paraId="66B44DA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基本工资</w:t>
            </w:r>
          </w:p>
        </w:tc>
        <w:tc>
          <w:tcPr>
            <w:tcW w:w="486" w:type="dxa"/>
            <w:noWrap w:val="0"/>
            <w:vAlign w:val="center"/>
          </w:tcPr>
          <w:p w14:paraId="136E837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</w:t>
            </w:r>
          </w:p>
          <w:p w14:paraId="39CA48FD">
            <w:pPr>
              <w:jc w:val="center"/>
              <w:rPr>
                <w:sz w:val="24"/>
              </w:rPr>
            </w:pPr>
          </w:p>
          <w:p w14:paraId="3E09B3B9">
            <w:pPr>
              <w:jc w:val="center"/>
              <w:rPr>
                <w:sz w:val="24"/>
              </w:rPr>
            </w:pPr>
          </w:p>
          <w:p w14:paraId="70C5D85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勤</w:t>
            </w:r>
          </w:p>
        </w:tc>
        <w:tc>
          <w:tcPr>
            <w:tcW w:w="485" w:type="dxa"/>
            <w:noWrap w:val="0"/>
            <w:vAlign w:val="center"/>
          </w:tcPr>
          <w:p w14:paraId="6645CCD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事</w:t>
            </w:r>
          </w:p>
          <w:p w14:paraId="7455C3FC">
            <w:pPr>
              <w:jc w:val="center"/>
              <w:rPr>
                <w:sz w:val="24"/>
              </w:rPr>
            </w:pPr>
          </w:p>
          <w:p w14:paraId="1AD3A13B">
            <w:pPr>
              <w:jc w:val="center"/>
              <w:rPr>
                <w:sz w:val="24"/>
              </w:rPr>
            </w:pPr>
          </w:p>
          <w:p w14:paraId="5E6F2AD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假</w:t>
            </w:r>
          </w:p>
        </w:tc>
        <w:tc>
          <w:tcPr>
            <w:tcW w:w="485" w:type="dxa"/>
            <w:noWrap w:val="0"/>
            <w:vAlign w:val="center"/>
          </w:tcPr>
          <w:p w14:paraId="38755C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病</w:t>
            </w:r>
          </w:p>
          <w:p w14:paraId="6ED5CF2C">
            <w:pPr>
              <w:jc w:val="center"/>
              <w:rPr>
                <w:sz w:val="24"/>
              </w:rPr>
            </w:pPr>
          </w:p>
          <w:p w14:paraId="7681D721">
            <w:pPr>
              <w:jc w:val="center"/>
              <w:rPr>
                <w:sz w:val="24"/>
              </w:rPr>
            </w:pPr>
          </w:p>
          <w:p w14:paraId="47A388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假</w:t>
            </w:r>
          </w:p>
        </w:tc>
        <w:tc>
          <w:tcPr>
            <w:tcW w:w="485" w:type="dxa"/>
            <w:gridSpan w:val="2"/>
            <w:noWrap w:val="0"/>
            <w:vAlign w:val="center"/>
          </w:tcPr>
          <w:p w14:paraId="6CCC4E6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</w:t>
            </w:r>
          </w:p>
          <w:p w14:paraId="5A0CFEF9">
            <w:pPr>
              <w:jc w:val="center"/>
              <w:rPr>
                <w:sz w:val="24"/>
              </w:rPr>
            </w:pPr>
          </w:p>
          <w:p w14:paraId="7F637533">
            <w:pPr>
              <w:jc w:val="center"/>
              <w:rPr>
                <w:sz w:val="24"/>
              </w:rPr>
            </w:pPr>
          </w:p>
          <w:p w14:paraId="1B2532D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伤</w:t>
            </w:r>
          </w:p>
        </w:tc>
        <w:tc>
          <w:tcPr>
            <w:tcW w:w="485" w:type="dxa"/>
            <w:gridSpan w:val="2"/>
            <w:noWrap w:val="0"/>
            <w:vAlign w:val="center"/>
          </w:tcPr>
          <w:p w14:paraId="00F6265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生</w:t>
            </w:r>
          </w:p>
          <w:p w14:paraId="57FF4E8D">
            <w:pPr>
              <w:jc w:val="center"/>
              <w:rPr>
                <w:sz w:val="24"/>
              </w:rPr>
            </w:pPr>
          </w:p>
          <w:p w14:paraId="77B09575">
            <w:pPr>
              <w:jc w:val="center"/>
              <w:rPr>
                <w:sz w:val="24"/>
              </w:rPr>
            </w:pPr>
          </w:p>
          <w:p w14:paraId="73D4F7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育</w:t>
            </w:r>
          </w:p>
        </w:tc>
        <w:tc>
          <w:tcPr>
            <w:tcW w:w="485" w:type="dxa"/>
            <w:noWrap w:val="0"/>
            <w:vAlign w:val="center"/>
          </w:tcPr>
          <w:p w14:paraId="6B58F0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探</w:t>
            </w:r>
          </w:p>
          <w:p w14:paraId="7EE8BDC3">
            <w:pPr>
              <w:jc w:val="center"/>
              <w:rPr>
                <w:sz w:val="24"/>
              </w:rPr>
            </w:pPr>
          </w:p>
          <w:p w14:paraId="317BAAE8">
            <w:pPr>
              <w:jc w:val="center"/>
              <w:rPr>
                <w:sz w:val="24"/>
              </w:rPr>
            </w:pPr>
          </w:p>
          <w:p w14:paraId="395FD0D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亲</w:t>
            </w:r>
          </w:p>
        </w:tc>
        <w:tc>
          <w:tcPr>
            <w:tcW w:w="485" w:type="dxa"/>
            <w:noWrap w:val="0"/>
            <w:vAlign w:val="center"/>
          </w:tcPr>
          <w:p w14:paraId="298E49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丧</w:t>
            </w:r>
          </w:p>
          <w:p w14:paraId="36A4F3EA">
            <w:pPr>
              <w:jc w:val="center"/>
              <w:rPr>
                <w:sz w:val="24"/>
              </w:rPr>
            </w:pPr>
          </w:p>
          <w:p w14:paraId="4097707F">
            <w:pPr>
              <w:jc w:val="center"/>
              <w:rPr>
                <w:sz w:val="24"/>
              </w:rPr>
            </w:pPr>
          </w:p>
          <w:p w14:paraId="067AFDD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假</w:t>
            </w:r>
          </w:p>
        </w:tc>
        <w:tc>
          <w:tcPr>
            <w:tcW w:w="485" w:type="dxa"/>
            <w:gridSpan w:val="2"/>
            <w:noWrap w:val="0"/>
            <w:vAlign w:val="center"/>
          </w:tcPr>
          <w:p w14:paraId="7DBA03D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婚</w:t>
            </w:r>
          </w:p>
          <w:p w14:paraId="5A89FCA9">
            <w:pPr>
              <w:jc w:val="center"/>
              <w:rPr>
                <w:sz w:val="24"/>
              </w:rPr>
            </w:pPr>
          </w:p>
          <w:p w14:paraId="6905514C">
            <w:pPr>
              <w:jc w:val="center"/>
              <w:rPr>
                <w:sz w:val="24"/>
              </w:rPr>
            </w:pPr>
          </w:p>
          <w:p w14:paraId="2FF0203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假</w:t>
            </w:r>
          </w:p>
        </w:tc>
        <w:tc>
          <w:tcPr>
            <w:tcW w:w="485" w:type="dxa"/>
            <w:gridSpan w:val="2"/>
            <w:noWrap w:val="0"/>
            <w:vAlign w:val="center"/>
          </w:tcPr>
          <w:p w14:paraId="2CDD7B9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旷</w:t>
            </w:r>
          </w:p>
          <w:p w14:paraId="2B583BBF">
            <w:pPr>
              <w:jc w:val="center"/>
              <w:rPr>
                <w:sz w:val="24"/>
              </w:rPr>
            </w:pPr>
          </w:p>
          <w:p w14:paraId="13D1E9CE">
            <w:pPr>
              <w:jc w:val="center"/>
              <w:rPr>
                <w:sz w:val="24"/>
              </w:rPr>
            </w:pPr>
          </w:p>
          <w:p w14:paraId="79AC04C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</w:t>
            </w:r>
          </w:p>
        </w:tc>
        <w:tc>
          <w:tcPr>
            <w:tcW w:w="485" w:type="dxa"/>
            <w:noWrap w:val="0"/>
            <w:vAlign w:val="center"/>
          </w:tcPr>
          <w:p w14:paraId="35FF2B7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值</w:t>
            </w:r>
          </w:p>
          <w:p w14:paraId="3FA8BC55">
            <w:pPr>
              <w:jc w:val="center"/>
              <w:rPr>
                <w:sz w:val="24"/>
              </w:rPr>
            </w:pPr>
          </w:p>
          <w:p w14:paraId="18B3C5AA">
            <w:pPr>
              <w:jc w:val="center"/>
              <w:rPr>
                <w:sz w:val="24"/>
              </w:rPr>
            </w:pPr>
          </w:p>
          <w:p w14:paraId="4C47EBD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</w:t>
            </w:r>
          </w:p>
        </w:tc>
        <w:tc>
          <w:tcPr>
            <w:tcW w:w="486" w:type="dxa"/>
            <w:gridSpan w:val="2"/>
            <w:noWrap w:val="0"/>
            <w:vAlign w:val="center"/>
          </w:tcPr>
          <w:p w14:paraId="5D8A83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加</w:t>
            </w:r>
          </w:p>
          <w:p w14:paraId="5B57EE6F">
            <w:pPr>
              <w:jc w:val="center"/>
              <w:rPr>
                <w:sz w:val="24"/>
              </w:rPr>
            </w:pPr>
          </w:p>
          <w:p w14:paraId="55C018EB">
            <w:pPr>
              <w:jc w:val="center"/>
              <w:rPr>
                <w:sz w:val="24"/>
              </w:rPr>
            </w:pPr>
          </w:p>
          <w:p w14:paraId="2EF9558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</w:t>
            </w:r>
          </w:p>
        </w:tc>
        <w:tc>
          <w:tcPr>
            <w:tcW w:w="488" w:type="dxa"/>
            <w:noWrap w:val="0"/>
            <w:vAlign w:val="center"/>
          </w:tcPr>
          <w:p w14:paraId="64B5504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夜</w:t>
            </w:r>
          </w:p>
          <w:p w14:paraId="09866FBF">
            <w:pPr>
              <w:jc w:val="center"/>
              <w:rPr>
                <w:sz w:val="24"/>
              </w:rPr>
            </w:pPr>
          </w:p>
          <w:p w14:paraId="0F67D202">
            <w:pPr>
              <w:jc w:val="center"/>
              <w:rPr>
                <w:sz w:val="24"/>
              </w:rPr>
            </w:pPr>
          </w:p>
          <w:p w14:paraId="39A9795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</w:t>
            </w:r>
          </w:p>
        </w:tc>
        <w:tc>
          <w:tcPr>
            <w:tcW w:w="485" w:type="dxa"/>
            <w:gridSpan w:val="2"/>
            <w:noWrap w:val="0"/>
            <w:vAlign w:val="center"/>
          </w:tcPr>
          <w:p w14:paraId="627128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职工假</w:t>
            </w:r>
          </w:p>
        </w:tc>
        <w:tc>
          <w:tcPr>
            <w:tcW w:w="636" w:type="dxa"/>
            <w:noWrap w:val="0"/>
            <w:vAlign w:val="center"/>
          </w:tcPr>
          <w:p w14:paraId="7BB2815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换</w:t>
            </w:r>
            <w:r>
              <w:rPr>
                <w:sz w:val="24"/>
              </w:rPr>
              <w:t xml:space="preserve"> </w:t>
            </w:r>
          </w:p>
          <w:p w14:paraId="65EC084F">
            <w:pPr>
              <w:jc w:val="center"/>
              <w:rPr>
                <w:sz w:val="24"/>
              </w:rPr>
            </w:pPr>
          </w:p>
          <w:p w14:paraId="535DE3F9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休</w:t>
            </w:r>
          </w:p>
        </w:tc>
      </w:tr>
      <w:tr w14:paraId="7453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489" w:type="dxa"/>
            <w:noWrap w:val="0"/>
            <w:vAlign w:val="center"/>
          </w:tcPr>
          <w:p w14:paraId="164E388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0C7D9438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贾瑞燕</w:t>
            </w:r>
          </w:p>
        </w:tc>
        <w:tc>
          <w:tcPr>
            <w:tcW w:w="384" w:type="dxa"/>
            <w:noWrap w:val="0"/>
            <w:vAlign w:val="center"/>
          </w:tcPr>
          <w:p w14:paraId="678846D0">
            <w:pPr>
              <w:jc w:val="center"/>
              <w:rPr>
                <w:sz w:val="24"/>
              </w:rPr>
            </w:pPr>
          </w:p>
        </w:tc>
        <w:tc>
          <w:tcPr>
            <w:tcW w:w="486" w:type="dxa"/>
            <w:noWrap w:val="0"/>
            <w:vAlign w:val="center"/>
          </w:tcPr>
          <w:p w14:paraId="6A38248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全勤</w:t>
            </w:r>
          </w:p>
        </w:tc>
        <w:tc>
          <w:tcPr>
            <w:tcW w:w="485" w:type="dxa"/>
            <w:noWrap w:val="0"/>
            <w:vAlign w:val="center"/>
          </w:tcPr>
          <w:p w14:paraId="56B73E5F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0FA2D7F7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09951854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39C8A4D2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439D1CF6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0A39E7AB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6BE7CB23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53CEC33C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005C95B9">
            <w:pPr>
              <w:jc w:val="center"/>
              <w:rPr>
                <w:szCs w:val="21"/>
              </w:rPr>
            </w:pPr>
          </w:p>
        </w:tc>
        <w:tc>
          <w:tcPr>
            <w:tcW w:w="486" w:type="dxa"/>
            <w:gridSpan w:val="2"/>
            <w:noWrap w:val="0"/>
            <w:vAlign w:val="center"/>
          </w:tcPr>
          <w:p w14:paraId="1FE6DF91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noWrap w:val="0"/>
            <w:vAlign w:val="center"/>
          </w:tcPr>
          <w:p w14:paraId="4102B47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15095285">
            <w:pPr>
              <w:jc w:val="center"/>
              <w:rPr>
                <w:b/>
                <w:sz w:val="24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E15566E">
            <w:pPr>
              <w:widowControl/>
              <w:jc w:val="center"/>
              <w:rPr>
                <w:rFonts w:hint="eastAsia" w:eastAsia="宋体"/>
                <w:b/>
                <w:kern w:val="0"/>
                <w:sz w:val="24"/>
                <w:lang w:eastAsia="zh-CN"/>
              </w:rPr>
            </w:pPr>
            <w:r>
              <w:rPr>
                <w:rFonts w:hint="eastAsia"/>
                <w:b/>
                <w:kern w:val="0"/>
                <w:sz w:val="24"/>
                <w:lang w:val="en-US" w:eastAsia="zh-CN"/>
              </w:rPr>
              <w:t>1</w:t>
            </w:r>
          </w:p>
        </w:tc>
      </w:tr>
      <w:tr w14:paraId="09629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489" w:type="dxa"/>
            <w:noWrap w:val="0"/>
            <w:vAlign w:val="center"/>
          </w:tcPr>
          <w:p w14:paraId="63EFAFA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48C812E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司亮</w:t>
            </w:r>
          </w:p>
        </w:tc>
        <w:tc>
          <w:tcPr>
            <w:tcW w:w="384" w:type="dxa"/>
            <w:noWrap w:val="0"/>
            <w:vAlign w:val="center"/>
          </w:tcPr>
          <w:p w14:paraId="500A9BF5">
            <w:pPr>
              <w:jc w:val="center"/>
              <w:rPr>
                <w:sz w:val="24"/>
              </w:rPr>
            </w:pPr>
          </w:p>
        </w:tc>
        <w:tc>
          <w:tcPr>
            <w:tcW w:w="486" w:type="dxa"/>
            <w:noWrap w:val="0"/>
            <w:vAlign w:val="center"/>
          </w:tcPr>
          <w:p w14:paraId="53E0287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全勤</w:t>
            </w:r>
          </w:p>
        </w:tc>
        <w:tc>
          <w:tcPr>
            <w:tcW w:w="485" w:type="dxa"/>
            <w:noWrap w:val="0"/>
            <w:vAlign w:val="center"/>
          </w:tcPr>
          <w:p w14:paraId="42A5AA0D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304C80DB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6ACA4934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27F018E4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2BDACED7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350525CD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4C7F28CB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2087C964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44AE3514">
            <w:pPr>
              <w:jc w:val="center"/>
              <w:rPr>
                <w:szCs w:val="21"/>
              </w:rPr>
            </w:pPr>
          </w:p>
        </w:tc>
        <w:tc>
          <w:tcPr>
            <w:tcW w:w="486" w:type="dxa"/>
            <w:gridSpan w:val="2"/>
            <w:noWrap w:val="0"/>
            <w:vAlign w:val="center"/>
          </w:tcPr>
          <w:p w14:paraId="2E189648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noWrap w:val="0"/>
            <w:vAlign w:val="center"/>
          </w:tcPr>
          <w:p w14:paraId="6F907A96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6A17090E">
            <w:pPr>
              <w:jc w:val="center"/>
              <w:rPr>
                <w:b/>
                <w:sz w:val="24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AC34449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</w:tr>
      <w:tr w14:paraId="0C240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489" w:type="dxa"/>
            <w:noWrap w:val="0"/>
            <w:vAlign w:val="center"/>
          </w:tcPr>
          <w:p w14:paraId="520BE698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419ECEE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徐殿鑫</w:t>
            </w:r>
          </w:p>
        </w:tc>
        <w:tc>
          <w:tcPr>
            <w:tcW w:w="384" w:type="dxa"/>
            <w:noWrap w:val="0"/>
            <w:vAlign w:val="center"/>
          </w:tcPr>
          <w:p w14:paraId="6558A6D5">
            <w:pPr>
              <w:jc w:val="center"/>
              <w:rPr>
                <w:sz w:val="24"/>
              </w:rPr>
            </w:pPr>
          </w:p>
        </w:tc>
        <w:tc>
          <w:tcPr>
            <w:tcW w:w="486" w:type="dxa"/>
            <w:noWrap w:val="0"/>
            <w:vAlign w:val="center"/>
          </w:tcPr>
          <w:p w14:paraId="1CC631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全勤</w:t>
            </w:r>
          </w:p>
        </w:tc>
        <w:tc>
          <w:tcPr>
            <w:tcW w:w="485" w:type="dxa"/>
            <w:noWrap w:val="0"/>
            <w:vAlign w:val="center"/>
          </w:tcPr>
          <w:p w14:paraId="5F1D634F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6320F0AA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2DAA2540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73FFB35E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4562207D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76A858A4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5FCE31E7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029792C0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6B36BD59">
            <w:pPr>
              <w:jc w:val="center"/>
              <w:rPr>
                <w:szCs w:val="21"/>
              </w:rPr>
            </w:pPr>
          </w:p>
        </w:tc>
        <w:tc>
          <w:tcPr>
            <w:tcW w:w="486" w:type="dxa"/>
            <w:gridSpan w:val="2"/>
            <w:noWrap w:val="0"/>
            <w:vAlign w:val="center"/>
          </w:tcPr>
          <w:p w14:paraId="347F9E49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noWrap w:val="0"/>
            <w:vAlign w:val="center"/>
          </w:tcPr>
          <w:p w14:paraId="28253332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6D6815DE">
            <w:pPr>
              <w:jc w:val="center"/>
              <w:rPr>
                <w:b/>
                <w:sz w:val="24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F2B2A96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0</w:t>
            </w:r>
            <w:r>
              <w:rPr>
                <w:rFonts w:hint="eastAsia"/>
                <w:b/>
                <w:sz w:val="24"/>
                <w:lang w:val="en-US" w:eastAsia="zh-CN"/>
              </w:rPr>
              <w:t>.5</w:t>
            </w:r>
          </w:p>
        </w:tc>
      </w:tr>
      <w:tr w14:paraId="2C57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489" w:type="dxa"/>
            <w:noWrap w:val="0"/>
            <w:vAlign w:val="center"/>
          </w:tcPr>
          <w:p w14:paraId="53C34C09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2192934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周雨欣</w:t>
            </w:r>
          </w:p>
        </w:tc>
        <w:tc>
          <w:tcPr>
            <w:tcW w:w="384" w:type="dxa"/>
            <w:noWrap w:val="0"/>
            <w:vAlign w:val="center"/>
          </w:tcPr>
          <w:p w14:paraId="5F27D2AD">
            <w:pPr>
              <w:jc w:val="center"/>
              <w:rPr>
                <w:sz w:val="24"/>
              </w:rPr>
            </w:pPr>
          </w:p>
        </w:tc>
        <w:tc>
          <w:tcPr>
            <w:tcW w:w="486" w:type="dxa"/>
            <w:noWrap w:val="0"/>
            <w:vAlign w:val="center"/>
          </w:tcPr>
          <w:p w14:paraId="62ABEF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全勤</w:t>
            </w:r>
          </w:p>
        </w:tc>
        <w:tc>
          <w:tcPr>
            <w:tcW w:w="485" w:type="dxa"/>
            <w:noWrap w:val="0"/>
            <w:vAlign w:val="center"/>
          </w:tcPr>
          <w:p w14:paraId="03C5C5A4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751B71AE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6EC1FCF0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2F1E174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1AE53CA0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28AE29A3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60D848F2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1CA5FBCD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0036C697">
            <w:pPr>
              <w:jc w:val="center"/>
              <w:rPr>
                <w:szCs w:val="21"/>
              </w:rPr>
            </w:pPr>
          </w:p>
        </w:tc>
        <w:tc>
          <w:tcPr>
            <w:tcW w:w="486" w:type="dxa"/>
            <w:gridSpan w:val="2"/>
            <w:noWrap w:val="0"/>
            <w:vAlign w:val="center"/>
          </w:tcPr>
          <w:p w14:paraId="4F206196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noWrap w:val="0"/>
            <w:vAlign w:val="center"/>
          </w:tcPr>
          <w:p w14:paraId="07D77956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7D4638DC">
            <w:pPr>
              <w:jc w:val="center"/>
              <w:rPr>
                <w:b/>
                <w:sz w:val="24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AC8B0BC">
            <w:pPr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0</w:t>
            </w:r>
          </w:p>
        </w:tc>
      </w:tr>
      <w:tr w14:paraId="478E1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489" w:type="dxa"/>
            <w:noWrap w:val="0"/>
            <w:vAlign w:val="center"/>
          </w:tcPr>
          <w:p w14:paraId="483068E9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0C89517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黄圣轩</w:t>
            </w:r>
          </w:p>
        </w:tc>
        <w:tc>
          <w:tcPr>
            <w:tcW w:w="384" w:type="dxa"/>
            <w:noWrap w:val="0"/>
            <w:vAlign w:val="center"/>
          </w:tcPr>
          <w:p w14:paraId="097CA4C0">
            <w:pPr>
              <w:jc w:val="center"/>
              <w:rPr>
                <w:sz w:val="24"/>
              </w:rPr>
            </w:pPr>
          </w:p>
        </w:tc>
        <w:tc>
          <w:tcPr>
            <w:tcW w:w="486" w:type="dxa"/>
            <w:noWrap w:val="0"/>
            <w:vAlign w:val="center"/>
          </w:tcPr>
          <w:p w14:paraId="505DF54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全勤</w:t>
            </w:r>
          </w:p>
        </w:tc>
        <w:tc>
          <w:tcPr>
            <w:tcW w:w="485" w:type="dxa"/>
            <w:noWrap w:val="0"/>
            <w:vAlign w:val="center"/>
          </w:tcPr>
          <w:p w14:paraId="6E59E6B1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03A8ED9B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31A14FD5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6396F0E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3EC247E1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03B02A6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6D600756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40C60D3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66AA2429">
            <w:pPr>
              <w:jc w:val="center"/>
              <w:rPr>
                <w:szCs w:val="21"/>
              </w:rPr>
            </w:pPr>
          </w:p>
        </w:tc>
        <w:tc>
          <w:tcPr>
            <w:tcW w:w="486" w:type="dxa"/>
            <w:gridSpan w:val="2"/>
            <w:noWrap w:val="0"/>
            <w:vAlign w:val="center"/>
          </w:tcPr>
          <w:p w14:paraId="4F098D54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noWrap w:val="0"/>
            <w:vAlign w:val="center"/>
          </w:tcPr>
          <w:p w14:paraId="246B015C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378409DF">
            <w:pPr>
              <w:jc w:val="center"/>
              <w:rPr>
                <w:b/>
                <w:sz w:val="24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0A84307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0</w:t>
            </w:r>
            <w:r>
              <w:rPr>
                <w:rFonts w:hint="eastAsia"/>
                <w:b/>
                <w:sz w:val="24"/>
                <w:lang w:val="en-US" w:eastAsia="zh-CN"/>
              </w:rPr>
              <w:t>.25</w:t>
            </w:r>
          </w:p>
        </w:tc>
      </w:tr>
      <w:tr w14:paraId="3F25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489" w:type="dxa"/>
            <w:noWrap w:val="0"/>
            <w:vAlign w:val="center"/>
          </w:tcPr>
          <w:p w14:paraId="0A88B9B3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204ED4E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王金彪</w:t>
            </w:r>
          </w:p>
        </w:tc>
        <w:tc>
          <w:tcPr>
            <w:tcW w:w="384" w:type="dxa"/>
            <w:noWrap w:val="0"/>
            <w:vAlign w:val="center"/>
          </w:tcPr>
          <w:p w14:paraId="7F15BBFA">
            <w:pPr>
              <w:jc w:val="center"/>
              <w:rPr>
                <w:sz w:val="24"/>
              </w:rPr>
            </w:pPr>
          </w:p>
        </w:tc>
        <w:tc>
          <w:tcPr>
            <w:tcW w:w="486" w:type="dxa"/>
            <w:noWrap w:val="0"/>
            <w:vAlign w:val="center"/>
          </w:tcPr>
          <w:p w14:paraId="777EA9F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全勤</w:t>
            </w:r>
          </w:p>
        </w:tc>
        <w:tc>
          <w:tcPr>
            <w:tcW w:w="485" w:type="dxa"/>
            <w:noWrap w:val="0"/>
            <w:vAlign w:val="center"/>
          </w:tcPr>
          <w:p w14:paraId="4400997C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19AA11F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70BCD701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00FA06AB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7799344B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156FD4CB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2095EBF0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448E7390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1266A040">
            <w:pPr>
              <w:jc w:val="center"/>
              <w:rPr>
                <w:szCs w:val="21"/>
              </w:rPr>
            </w:pPr>
          </w:p>
        </w:tc>
        <w:tc>
          <w:tcPr>
            <w:tcW w:w="486" w:type="dxa"/>
            <w:gridSpan w:val="2"/>
            <w:noWrap w:val="0"/>
            <w:vAlign w:val="center"/>
          </w:tcPr>
          <w:p w14:paraId="5B1839DA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noWrap w:val="0"/>
            <w:vAlign w:val="center"/>
          </w:tcPr>
          <w:p w14:paraId="7C5D34A9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51FE1EAA">
            <w:pPr>
              <w:jc w:val="center"/>
              <w:rPr>
                <w:b/>
                <w:sz w:val="24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086E4EF">
            <w:pPr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0</w:t>
            </w:r>
          </w:p>
        </w:tc>
      </w:tr>
      <w:tr w14:paraId="2321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489" w:type="dxa"/>
            <w:noWrap w:val="0"/>
            <w:vAlign w:val="center"/>
          </w:tcPr>
          <w:p w14:paraId="06EB23A8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7D15D30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薛政</w:t>
            </w:r>
          </w:p>
        </w:tc>
        <w:tc>
          <w:tcPr>
            <w:tcW w:w="384" w:type="dxa"/>
            <w:noWrap w:val="0"/>
            <w:vAlign w:val="center"/>
          </w:tcPr>
          <w:p w14:paraId="02023C7E">
            <w:pPr>
              <w:jc w:val="center"/>
              <w:rPr>
                <w:sz w:val="24"/>
              </w:rPr>
            </w:pPr>
          </w:p>
        </w:tc>
        <w:tc>
          <w:tcPr>
            <w:tcW w:w="486" w:type="dxa"/>
            <w:noWrap w:val="0"/>
            <w:vAlign w:val="center"/>
          </w:tcPr>
          <w:p w14:paraId="3EE5575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全勤</w:t>
            </w:r>
          </w:p>
        </w:tc>
        <w:tc>
          <w:tcPr>
            <w:tcW w:w="485" w:type="dxa"/>
            <w:noWrap w:val="0"/>
            <w:vAlign w:val="center"/>
          </w:tcPr>
          <w:p w14:paraId="2070039C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71371B31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252EBBF2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25F81941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2DE61AE5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76F4323F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7D36C06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26AF7B59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6DDA7F8E">
            <w:pPr>
              <w:jc w:val="center"/>
              <w:rPr>
                <w:szCs w:val="21"/>
              </w:rPr>
            </w:pPr>
          </w:p>
        </w:tc>
        <w:tc>
          <w:tcPr>
            <w:tcW w:w="486" w:type="dxa"/>
            <w:gridSpan w:val="2"/>
            <w:noWrap w:val="0"/>
            <w:vAlign w:val="center"/>
          </w:tcPr>
          <w:p w14:paraId="6B797DB0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noWrap w:val="0"/>
            <w:vAlign w:val="center"/>
          </w:tcPr>
          <w:p w14:paraId="3AB50EAA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11C7F4CB">
            <w:pPr>
              <w:jc w:val="center"/>
              <w:rPr>
                <w:b/>
                <w:sz w:val="24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D8FF866">
            <w:pPr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0</w:t>
            </w:r>
          </w:p>
        </w:tc>
      </w:tr>
      <w:tr w14:paraId="2598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489" w:type="dxa"/>
            <w:noWrap w:val="0"/>
            <w:vAlign w:val="center"/>
          </w:tcPr>
          <w:p w14:paraId="709908B2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00DC054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郝秋宇</w:t>
            </w:r>
          </w:p>
        </w:tc>
        <w:tc>
          <w:tcPr>
            <w:tcW w:w="384" w:type="dxa"/>
            <w:noWrap w:val="0"/>
            <w:vAlign w:val="center"/>
          </w:tcPr>
          <w:p w14:paraId="34FED9E7">
            <w:pPr>
              <w:jc w:val="center"/>
              <w:rPr>
                <w:sz w:val="24"/>
              </w:rPr>
            </w:pPr>
          </w:p>
        </w:tc>
        <w:tc>
          <w:tcPr>
            <w:tcW w:w="486" w:type="dxa"/>
            <w:noWrap w:val="0"/>
            <w:vAlign w:val="center"/>
          </w:tcPr>
          <w:p w14:paraId="5057F5B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全勤</w:t>
            </w:r>
          </w:p>
        </w:tc>
        <w:tc>
          <w:tcPr>
            <w:tcW w:w="485" w:type="dxa"/>
            <w:noWrap w:val="0"/>
            <w:vAlign w:val="center"/>
          </w:tcPr>
          <w:p w14:paraId="6E13A233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2EEFC7AB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0D361C0B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306FD78E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42D3440A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3174421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45D00A4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48048E06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5C2D3FAD">
            <w:pPr>
              <w:jc w:val="center"/>
              <w:rPr>
                <w:szCs w:val="21"/>
              </w:rPr>
            </w:pPr>
          </w:p>
        </w:tc>
        <w:tc>
          <w:tcPr>
            <w:tcW w:w="486" w:type="dxa"/>
            <w:gridSpan w:val="2"/>
            <w:noWrap w:val="0"/>
            <w:vAlign w:val="center"/>
          </w:tcPr>
          <w:p w14:paraId="1069ABDC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noWrap w:val="0"/>
            <w:vAlign w:val="center"/>
          </w:tcPr>
          <w:p w14:paraId="1535EDC6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4CBA5FDB">
            <w:pPr>
              <w:jc w:val="center"/>
              <w:rPr>
                <w:b/>
                <w:sz w:val="24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EE47F63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0</w:t>
            </w:r>
            <w:r>
              <w:rPr>
                <w:rFonts w:hint="eastAsia"/>
                <w:b/>
                <w:sz w:val="24"/>
                <w:lang w:val="en-US" w:eastAsia="zh-CN"/>
              </w:rPr>
              <w:t>.5</w:t>
            </w:r>
          </w:p>
        </w:tc>
      </w:tr>
      <w:tr w14:paraId="60970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489" w:type="dxa"/>
            <w:noWrap w:val="0"/>
            <w:vAlign w:val="center"/>
          </w:tcPr>
          <w:p w14:paraId="07DE518C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</w:t>
            </w:r>
          </w:p>
        </w:tc>
        <w:tc>
          <w:tcPr>
            <w:tcW w:w="1037" w:type="dxa"/>
            <w:gridSpan w:val="2"/>
            <w:noWrap w:val="0"/>
            <w:vAlign w:val="center"/>
          </w:tcPr>
          <w:p w14:paraId="5E9CD89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赵鑫</w:t>
            </w:r>
          </w:p>
        </w:tc>
        <w:tc>
          <w:tcPr>
            <w:tcW w:w="384" w:type="dxa"/>
            <w:noWrap w:val="0"/>
            <w:vAlign w:val="center"/>
          </w:tcPr>
          <w:p w14:paraId="16234450">
            <w:pPr>
              <w:jc w:val="center"/>
              <w:rPr>
                <w:sz w:val="24"/>
              </w:rPr>
            </w:pPr>
          </w:p>
        </w:tc>
        <w:tc>
          <w:tcPr>
            <w:tcW w:w="486" w:type="dxa"/>
            <w:noWrap w:val="0"/>
            <w:vAlign w:val="center"/>
          </w:tcPr>
          <w:p w14:paraId="45C3978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全勤</w:t>
            </w:r>
          </w:p>
        </w:tc>
        <w:tc>
          <w:tcPr>
            <w:tcW w:w="485" w:type="dxa"/>
            <w:noWrap w:val="0"/>
            <w:vAlign w:val="center"/>
          </w:tcPr>
          <w:p w14:paraId="4A90C670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2EE5F057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5CA7DA45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20665CBE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68C14708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632FA46F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4FA0DA74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112511DE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noWrap w:val="0"/>
            <w:vAlign w:val="center"/>
          </w:tcPr>
          <w:p w14:paraId="7E3CCD33">
            <w:pPr>
              <w:jc w:val="center"/>
              <w:rPr>
                <w:szCs w:val="21"/>
              </w:rPr>
            </w:pPr>
          </w:p>
        </w:tc>
        <w:tc>
          <w:tcPr>
            <w:tcW w:w="486" w:type="dxa"/>
            <w:gridSpan w:val="2"/>
            <w:noWrap w:val="0"/>
            <w:vAlign w:val="center"/>
          </w:tcPr>
          <w:p w14:paraId="4CA6D708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noWrap w:val="0"/>
            <w:vAlign w:val="center"/>
          </w:tcPr>
          <w:p w14:paraId="60376751">
            <w:pPr>
              <w:jc w:val="center"/>
              <w:rPr>
                <w:sz w:val="24"/>
              </w:rPr>
            </w:pPr>
          </w:p>
        </w:tc>
        <w:tc>
          <w:tcPr>
            <w:tcW w:w="485" w:type="dxa"/>
            <w:gridSpan w:val="2"/>
            <w:noWrap w:val="0"/>
            <w:vAlign w:val="center"/>
          </w:tcPr>
          <w:p w14:paraId="562C7D02">
            <w:pPr>
              <w:jc w:val="center"/>
              <w:rPr>
                <w:b/>
                <w:sz w:val="24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82642B9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1.5</w:t>
            </w:r>
          </w:p>
        </w:tc>
      </w:tr>
    </w:tbl>
    <w:p w14:paraId="2BB4DC5B">
      <w:pPr>
        <w:rPr>
          <w:sz w:val="24"/>
        </w:rPr>
      </w:pPr>
    </w:p>
    <w:p w14:paraId="09862E50">
      <w:pPr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主    管                                   考 勤 员: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王金彪</w:t>
      </w:r>
    </w:p>
    <w:p w14:paraId="13E7E174">
      <w:pPr>
        <w:rPr>
          <w:rFonts w:hint="eastAsia"/>
          <w:sz w:val="24"/>
        </w:rPr>
      </w:pPr>
    </w:p>
    <w:p w14:paraId="3D1DCFFF">
      <w:pPr>
        <w:rPr>
          <w:vanish/>
        </w:rPr>
      </w:pPr>
    </w:p>
    <w:sectPr>
      <w:pgSz w:w="10319" w:h="14572"/>
      <w:pgMar w:top="779" w:right="779" w:bottom="779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5ZWQzN2YwNTYzZmZhZjEzN2RiNmQyZWVkZmM0NTEifQ=="/>
  </w:docVars>
  <w:rsids>
    <w:rsidRoot w:val="00B02031"/>
    <w:rsid w:val="00003F54"/>
    <w:rsid w:val="0001009D"/>
    <w:rsid w:val="00010350"/>
    <w:rsid w:val="000112A1"/>
    <w:rsid w:val="00012B43"/>
    <w:rsid w:val="0001638F"/>
    <w:rsid w:val="00016860"/>
    <w:rsid w:val="0003033B"/>
    <w:rsid w:val="00031259"/>
    <w:rsid w:val="00033049"/>
    <w:rsid w:val="00035830"/>
    <w:rsid w:val="00037C1D"/>
    <w:rsid w:val="00041290"/>
    <w:rsid w:val="00042A34"/>
    <w:rsid w:val="00056600"/>
    <w:rsid w:val="00057B75"/>
    <w:rsid w:val="00062898"/>
    <w:rsid w:val="00070593"/>
    <w:rsid w:val="00070CDA"/>
    <w:rsid w:val="00073C25"/>
    <w:rsid w:val="00082260"/>
    <w:rsid w:val="00082AA5"/>
    <w:rsid w:val="00092B62"/>
    <w:rsid w:val="00095795"/>
    <w:rsid w:val="00096FFF"/>
    <w:rsid w:val="000973A6"/>
    <w:rsid w:val="00097B51"/>
    <w:rsid w:val="00097F7F"/>
    <w:rsid w:val="000A26E1"/>
    <w:rsid w:val="000A4493"/>
    <w:rsid w:val="000B0468"/>
    <w:rsid w:val="000B1392"/>
    <w:rsid w:val="000B5679"/>
    <w:rsid w:val="000C0609"/>
    <w:rsid w:val="000C3394"/>
    <w:rsid w:val="000C7A96"/>
    <w:rsid w:val="000D0AEC"/>
    <w:rsid w:val="000D696C"/>
    <w:rsid w:val="000E089A"/>
    <w:rsid w:val="000E3ACC"/>
    <w:rsid w:val="000E4DF7"/>
    <w:rsid w:val="000F5D6D"/>
    <w:rsid w:val="000F6E06"/>
    <w:rsid w:val="00113128"/>
    <w:rsid w:val="00123E73"/>
    <w:rsid w:val="0013165E"/>
    <w:rsid w:val="001351FA"/>
    <w:rsid w:val="00137272"/>
    <w:rsid w:val="0014268D"/>
    <w:rsid w:val="001435D2"/>
    <w:rsid w:val="001474D8"/>
    <w:rsid w:val="0015191D"/>
    <w:rsid w:val="00153B6F"/>
    <w:rsid w:val="00162CD6"/>
    <w:rsid w:val="00165208"/>
    <w:rsid w:val="001661F8"/>
    <w:rsid w:val="00174B0E"/>
    <w:rsid w:val="00180051"/>
    <w:rsid w:val="00181DF4"/>
    <w:rsid w:val="0018299E"/>
    <w:rsid w:val="0018792E"/>
    <w:rsid w:val="00191B80"/>
    <w:rsid w:val="00191F7C"/>
    <w:rsid w:val="001A2549"/>
    <w:rsid w:val="001A25E4"/>
    <w:rsid w:val="001A2E17"/>
    <w:rsid w:val="001A58D8"/>
    <w:rsid w:val="001A6239"/>
    <w:rsid w:val="001A6C31"/>
    <w:rsid w:val="001B0A4C"/>
    <w:rsid w:val="001B428B"/>
    <w:rsid w:val="001B721A"/>
    <w:rsid w:val="001C00B8"/>
    <w:rsid w:val="001C2997"/>
    <w:rsid w:val="001C2F0A"/>
    <w:rsid w:val="001C3030"/>
    <w:rsid w:val="001C3846"/>
    <w:rsid w:val="001D4291"/>
    <w:rsid w:val="001D5F3D"/>
    <w:rsid w:val="001D75CD"/>
    <w:rsid w:val="001E0282"/>
    <w:rsid w:val="001E51E5"/>
    <w:rsid w:val="001E7051"/>
    <w:rsid w:val="001F0C6D"/>
    <w:rsid w:val="001F0DF1"/>
    <w:rsid w:val="001F2400"/>
    <w:rsid w:val="001F2BF3"/>
    <w:rsid w:val="001F36A9"/>
    <w:rsid w:val="001F4D9C"/>
    <w:rsid w:val="001F7803"/>
    <w:rsid w:val="00201D18"/>
    <w:rsid w:val="0020370A"/>
    <w:rsid w:val="00204D90"/>
    <w:rsid w:val="002057BF"/>
    <w:rsid w:val="00207C88"/>
    <w:rsid w:val="00207D7A"/>
    <w:rsid w:val="002114B2"/>
    <w:rsid w:val="002165F3"/>
    <w:rsid w:val="00216FD5"/>
    <w:rsid w:val="00221512"/>
    <w:rsid w:val="0022388A"/>
    <w:rsid w:val="002253A1"/>
    <w:rsid w:val="002313A9"/>
    <w:rsid w:val="0023263D"/>
    <w:rsid w:val="00236E82"/>
    <w:rsid w:val="00245322"/>
    <w:rsid w:val="00250F09"/>
    <w:rsid w:val="0025432B"/>
    <w:rsid w:val="0026087A"/>
    <w:rsid w:val="00261272"/>
    <w:rsid w:val="002629E2"/>
    <w:rsid w:val="00265006"/>
    <w:rsid w:val="002664F2"/>
    <w:rsid w:val="00266650"/>
    <w:rsid w:val="002676B7"/>
    <w:rsid w:val="00271643"/>
    <w:rsid w:val="002735A3"/>
    <w:rsid w:val="00290C20"/>
    <w:rsid w:val="002952CF"/>
    <w:rsid w:val="00297347"/>
    <w:rsid w:val="002A44D3"/>
    <w:rsid w:val="002A6271"/>
    <w:rsid w:val="002B1219"/>
    <w:rsid w:val="002B5EC0"/>
    <w:rsid w:val="002B664A"/>
    <w:rsid w:val="002C199B"/>
    <w:rsid w:val="002C649A"/>
    <w:rsid w:val="002D282C"/>
    <w:rsid w:val="002D2BFC"/>
    <w:rsid w:val="002D3F0B"/>
    <w:rsid w:val="002E05AA"/>
    <w:rsid w:val="002E09EB"/>
    <w:rsid w:val="002E126C"/>
    <w:rsid w:val="002E36CE"/>
    <w:rsid w:val="002E3B0D"/>
    <w:rsid w:val="002E50F7"/>
    <w:rsid w:val="002F28AB"/>
    <w:rsid w:val="002F3A99"/>
    <w:rsid w:val="002F50CD"/>
    <w:rsid w:val="002F7B73"/>
    <w:rsid w:val="003016F8"/>
    <w:rsid w:val="00312109"/>
    <w:rsid w:val="003157DC"/>
    <w:rsid w:val="00320A77"/>
    <w:rsid w:val="003220B0"/>
    <w:rsid w:val="00325D83"/>
    <w:rsid w:val="00327940"/>
    <w:rsid w:val="003329D5"/>
    <w:rsid w:val="00342762"/>
    <w:rsid w:val="00350846"/>
    <w:rsid w:val="0035238C"/>
    <w:rsid w:val="00352BC8"/>
    <w:rsid w:val="0035318D"/>
    <w:rsid w:val="00364738"/>
    <w:rsid w:val="00364B45"/>
    <w:rsid w:val="0037193D"/>
    <w:rsid w:val="00373762"/>
    <w:rsid w:val="00373A0F"/>
    <w:rsid w:val="00376FD7"/>
    <w:rsid w:val="00377E9D"/>
    <w:rsid w:val="00381938"/>
    <w:rsid w:val="00384F59"/>
    <w:rsid w:val="00385EAA"/>
    <w:rsid w:val="00391147"/>
    <w:rsid w:val="00397A19"/>
    <w:rsid w:val="003A2249"/>
    <w:rsid w:val="003A3747"/>
    <w:rsid w:val="003A5D44"/>
    <w:rsid w:val="003A60EB"/>
    <w:rsid w:val="003B1043"/>
    <w:rsid w:val="003B3D59"/>
    <w:rsid w:val="003B6266"/>
    <w:rsid w:val="003C470E"/>
    <w:rsid w:val="003C69B6"/>
    <w:rsid w:val="003D36C0"/>
    <w:rsid w:val="003D43C3"/>
    <w:rsid w:val="003D5AAF"/>
    <w:rsid w:val="003D71A5"/>
    <w:rsid w:val="003D7A3D"/>
    <w:rsid w:val="003E0A91"/>
    <w:rsid w:val="003E2930"/>
    <w:rsid w:val="003E2C68"/>
    <w:rsid w:val="003E6FB1"/>
    <w:rsid w:val="003E7E61"/>
    <w:rsid w:val="003F4798"/>
    <w:rsid w:val="00400BAA"/>
    <w:rsid w:val="004010CF"/>
    <w:rsid w:val="004024D0"/>
    <w:rsid w:val="00405AA6"/>
    <w:rsid w:val="004061AA"/>
    <w:rsid w:val="0040711B"/>
    <w:rsid w:val="00411D93"/>
    <w:rsid w:val="00412DC5"/>
    <w:rsid w:val="0041563D"/>
    <w:rsid w:val="004233D5"/>
    <w:rsid w:val="004237B7"/>
    <w:rsid w:val="004258AF"/>
    <w:rsid w:val="00431B05"/>
    <w:rsid w:val="00432CAD"/>
    <w:rsid w:val="00436ED4"/>
    <w:rsid w:val="00443330"/>
    <w:rsid w:val="00444D8D"/>
    <w:rsid w:val="00451AA1"/>
    <w:rsid w:val="00451EB3"/>
    <w:rsid w:val="00452003"/>
    <w:rsid w:val="00461C1F"/>
    <w:rsid w:val="004659EB"/>
    <w:rsid w:val="0046625C"/>
    <w:rsid w:val="00471F77"/>
    <w:rsid w:val="00475ADB"/>
    <w:rsid w:val="00480C0D"/>
    <w:rsid w:val="00480DB5"/>
    <w:rsid w:val="004852DB"/>
    <w:rsid w:val="004873B3"/>
    <w:rsid w:val="004948CB"/>
    <w:rsid w:val="00495148"/>
    <w:rsid w:val="004979D1"/>
    <w:rsid w:val="004A4A5B"/>
    <w:rsid w:val="004A4AA4"/>
    <w:rsid w:val="004B0380"/>
    <w:rsid w:val="004B746F"/>
    <w:rsid w:val="004B7C65"/>
    <w:rsid w:val="004C1E4D"/>
    <w:rsid w:val="004C26E9"/>
    <w:rsid w:val="004C64F3"/>
    <w:rsid w:val="004D1DA2"/>
    <w:rsid w:val="004D3643"/>
    <w:rsid w:val="004D4F9C"/>
    <w:rsid w:val="004D5877"/>
    <w:rsid w:val="004D7E49"/>
    <w:rsid w:val="004E0A05"/>
    <w:rsid w:val="004F3636"/>
    <w:rsid w:val="004F7295"/>
    <w:rsid w:val="00502790"/>
    <w:rsid w:val="0050640A"/>
    <w:rsid w:val="00514A17"/>
    <w:rsid w:val="00516D41"/>
    <w:rsid w:val="005232CA"/>
    <w:rsid w:val="00526B96"/>
    <w:rsid w:val="0052724B"/>
    <w:rsid w:val="0053031D"/>
    <w:rsid w:val="0054103D"/>
    <w:rsid w:val="00541731"/>
    <w:rsid w:val="00543742"/>
    <w:rsid w:val="00546582"/>
    <w:rsid w:val="00551FB5"/>
    <w:rsid w:val="0056160E"/>
    <w:rsid w:val="0056240A"/>
    <w:rsid w:val="00570D79"/>
    <w:rsid w:val="00571184"/>
    <w:rsid w:val="00574096"/>
    <w:rsid w:val="00575030"/>
    <w:rsid w:val="00575E34"/>
    <w:rsid w:val="00582205"/>
    <w:rsid w:val="005824C7"/>
    <w:rsid w:val="005826F6"/>
    <w:rsid w:val="005854FD"/>
    <w:rsid w:val="00596FC6"/>
    <w:rsid w:val="005A0088"/>
    <w:rsid w:val="005A0FCA"/>
    <w:rsid w:val="005A43BE"/>
    <w:rsid w:val="005A71C8"/>
    <w:rsid w:val="005A7A33"/>
    <w:rsid w:val="005B0106"/>
    <w:rsid w:val="005B0B34"/>
    <w:rsid w:val="005B1776"/>
    <w:rsid w:val="005B37E9"/>
    <w:rsid w:val="005B422E"/>
    <w:rsid w:val="005B5294"/>
    <w:rsid w:val="005B55F1"/>
    <w:rsid w:val="005B5832"/>
    <w:rsid w:val="005B7F64"/>
    <w:rsid w:val="005B7FD7"/>
    <w:rsid w:val="005C0273"/>
    <w:rsid w:val="005C0FBB"/>
    <w:rsid w:val="005C6CFF"/>
    <w:rsid w:val="005C7744"/>
    <w:rsid w:val="005D16BB"/>
    <w:rsid w:val="005D33A7"/>
    <w:rsid w:val="005D398A"/>
    <w:rsid w:val="005D5C9F"/>
    <w:rsid w:val="005E191A"/>
    <w:rsid w:val="005E3C26"/>
    <w:rsid w:val="005F0962"/>
    <w:rsid w:val="005F4A5E"/>
    <w:rsid w:val="00600994"/>
    <w:rsid w:val="00602734"/>
    <w:rsid w:val="00605208"/>
    <w:rsid w:val="00606879"/>
    <w:rsid w:val="00610E2F"/>
    <w:rsid w:val="006128AA"/>
    <w:rsid w:val="00613094"/>
    <w:rsid w:val="00624EA8"/>
    <w:rsid w:val="00627B0E"/>
    <w:rsid w:val="00631831"/>
    <w:rsid w:val="00634FDA"/>
    <w:rsid w:val="006351BC"/>
    <w:rsid w:val="0063757E"/>
    <w:rsid w:val="00641338"/>
    <w:rsid w:val="00643DC9"/>
    <w:rsid w:val="00646192"/>
    <w:rsid w:val="00650551"/>
    <w:rsid w:val="006521C1"/>
    <w:rsid w:val="00653472"/>
    <w:rsid w:val="00654418"/>
    <w:rsid w:val="00654B1F"/>
    <w:rsid w:val="00664354"/>
    <w:rsid w:val="00666750"/>
    <w:rsid w:val="00670320"/>
    <w:rsid w:val="0067325C"/>
    <w:rsid w:val="006744D6"/>
    <w:rsid w:val="0069077D"/>
    <w:rsid w:val="006938FD"/>
    <w:rsid w:val="00694161"/>
    <w:rsid w:val="006962F1"/>
    <w:rsid w:val="006A2285"/>
    <w:rsid w:val="006A3E9B"/>
    <w:rsid w:val="006A50DB"/>
    <w:rsid w:val="006B0826"/>
    <w:rsid w:val="006B0C7E"/>
    <w:rsid w:val="006B19A5"/>
    <w:rsid w:val="006C687E"/>
    <w:rsid w:val="006D1DAA"/>
    <w:rsid w:val="006D3CB6"/>
    <w:rsid w:val="006D3E45"/>
    <w:rsid w:val="006D6134"/>
    <w:rsid w:val="006D7761"/>
    <w:rsid w:val="006E0388"/>
    <w:rsid w:val="006E13D0"/>
    <w:rsid w:val="006E6281"/>
    <w:rsid w:val="006F56F7"/>
    <w:rsid w:val="007001EA"/>
    <w:rsid w:val="00701BD8"/>
    <w:rsid w:val="00701F2C"/>
    <w:rsid w:val="00706673"/>
    <w:rsid w:val="00711F20"/>
    <w:rsid w:val="007157A5"/>
    <w:rsid w:val="00726395"/>
    <w:rsid w:val="00730B60"/>
    <w:rsid w:val="00736779"/>
    <w:rsid w:val="00741B4A"/>
    <w:rsid w:val="00744CE5"/>
    <w:rsid w:val="00747436"/>
    <w:rsid w:val="007504CB"/>
    <w:rsid w:val="00751AAF"/>
    <w:rsid w:val="00751F94"/>
    <w:rsid w:val="0075293C"/>
    <w:rsid w:val="00754C51"/>
    <w:rsid w:val="00754C57"/>
    <w:rsid w:val="00755C37"/>
    <w:rsid w:val="007604D9"/>
    <w:rsid w:val="007664A6"/>
    <w:rsid w:val="00767964"/>
    <w:rsid w:val="00770A9C"/>
    <w:rsid w:val="00770BF4"/>
    <w:rsid w:val="00771B9E"/>
    <w:rsid w:val="00775CAB"/>
    <w:rsid w:val="00780407"/>
    <w:rsid w:val="007827F2"/>
    <w:rsid w:val="007839F0"/>
    <w:rsid w:val="007867E3"/>
    <w:rsid w:val="0079527A"/>
    <w:rsid w:val="00795EC7"/>
    <w:rsid w:val="00797549"/>
    <w:rsid w:val="007A1C80"/>
    <w:rsid w:val="007A3950"/>
    <w:rsid w:val="007B00D5"/>
    <w:rsid w:val="007B26ED"/>
    <w:rsid w:val="007B39BD"/>
    <w:rsid w:val="007C17B9"/>
    <w:rsid w:val="007C6843"/>
    <w:rsid w:val="007C7F18"/>
    <w:rsid w:val="007D04B5"/>
    <w:rsid w:val="007D0800"/>
    <w:rsid w:val="007D0DB3"/>
    <w:rsid w:val="007D2FDD"/>
    <w:rsid w:val="007D42F4"/>
    <w:rsid w:val="007D43F9"/>
    <w:rsid w:val="007E23E4"/>
    <w:rsid w:val="007E2A5D"/>
    <w:rsid w:val="007E3E11"/>
    <w:rsid w:val="007E574D"/>
    <w:rsid w:val="007E76DF"/>
    <w:rsid w:val="008048D3"/>
    <w:rsid w:val="00805F7F"/>
    <w:rsid w:val="0081203E"/>
    <w:rsid w:val="00813D5A"/>
    <w:rsid w:val="00814294"/>
    <w:rsid w:val="008202B5"/>
    <w:rsid w:val="00824B8C"/>
    <w:rsid w:val="00830650"/>
    <w:rsid w:val="00831891"/>
    <w:rsid w:val="0084152A"/>
    <w:rsid w:val="008449DE"/>
    <w:rsid w:val="008457A3"/>
    <w:rsid w:val="0084738E"/>
    <w:rsid w:val="0085097A"/>
    <w:rsid w:val="00851914"/>
    <w:rsid w:val="0085410D"/>
    <w:rsid w:val="00854470"/>
    <w:rsid w:val="00857615"/>
    <w:rsid w:val="00860E78"/>
    <w:rsid w:val="00861122"/>
    <w:rsid w:val="0086175E"/>
    <w:rsid w:val="00863081"/>
    <w:rsid w:val="00863291"/>
    <w:rsid w:val="00864191"/>
    <w:rsid w:val="008648EA"/>
    <w:rsid w:val="00864B93"/>
    <w:rsid w:val="00870FFF"/>
    <w:rsid w:val="00872B76"/>
    <w:rsid w:val="008737DE"/>
    <w:rsid w:val="00874637"/>
    <w:rsid w:val="00880FA1"/>
    <w:rsid w:val="00881E1C"/>
    <w:rsid w:val="008837AA"/>
    <w:rsid w:val="0088450E"/>
    <w:rsid w:val="008865C3"/>
    <w:rsid w:val="00893872"/>
    <w:rsid w:val="00893B02"/>
    <w:rsid w:val="008A3FE8"/>
    <w:rsid w:val="008A6406"/>
    <w:rsid w:val="008B1187"/>
    <w:rsid w:val="008B4CB1"/>
    <w:rsid w:val="008B5240"/>
    <w:rsid w:val="008C0508"/>
    <w:rsid w:val="008C1CAF"/>
    <w:rsid w:val="008C2FBD"/>
    <w:rsid w:val="008D061E"/>
    <w:rsid w:val="008D06AA"/>
    <w:rsid w:val="008D2FFF"/>
    <w:rsid w:val="008D372B"/>
    <w:rsid w:val="008D4916"/>
    <w:rsid w:val="008E0252"/>
    <w:rsid w:val="008E529D"/>
    <w:rsid w:val="008F0240"/>
    <w:rsid w:val="008F16B7"/>
    <w:rsid w:val="008F7B1F"/>
    <w:rsid w:val="00900843"/>
    <w:rsid w:val="0090088A"/>
    <w:rsid w:val="00900CB4"/>
    <w:rsid w:val="009014F0"/>
    <w:rsid w:val="00907F9F"/>
    <w:rsid w:val="0091032F"/>
    <w:rsid w:val="009112D5"/>
    <w:rsid w:val="009116A9"/>
    <w:rsid w:val="00914B72"/>
    <w:rsid w:val="00915DCA"/>
    <w:rsid w:val="00917F67"/>
    <w:rsid w:val="00921541"/>
    <w:rsid w:val="00925E69"/>
    <w:rsid w:val="00932560"/>
    <w:rsid w:val="00936E9B"/>
    <w:rsid w:val="00944268"/>
    <w:rsid w:val="00946BFE"/>
    <w:rsid w:val="0095417E"/>
    <w:rsid w:val="00956780"/>
    <w:rsid w:val="00956C67"/>
    <w:rsid w:val="009576EF"/>
    <w:rsid w:val="0096005C"/>
    <w:rsid w:val="00961F96"/>
    <w:rsid w:val="009654F6"/>
    <w:rsid w:val="00965C7E"/>
    <w:rsid w:val="00971C61"/>
    <w:rsid w:val="00977271"/>
    <w:rsid w:val="009774DA"/>
    <w:rsid w:val="00977FFA"/>
    <w:rsid w:val="00984AD3"/>
    <w:rsid w:val="00986CAD"/>
    <w:rsid w:val="00991B05"/>
    <w:rsid w:val="009927A8"/>
    <w:rsid w:val="00992923"/>
    <w:rsid w:val="0099486D"/>
    <w:rsid w:val="00997EA4"/>
    <w:rsid w:val="00997F3B"/>
    <w:rsid w:val="009A2838"/>
    <w:rsid w:val="009A7CA8"/>
    <w:rsid w:val="009A7E77"/>
    <w:rsid w:val="009B03EE"/>
    <w:rsid w:val="009B0691"/>
    <w:rsid w:val="009B2E74"/>
    <w:rsid w:val="009B3E88"/>
    <w:rsid w:val="009B41ED"/>
    <w:rsid w:val="009B594C"/>
    <w:rsid w:val="009B7A8C"/>
    <w:rsid w:val="009C6CA0"/>
    <w:rsid w:val="009D1F9A"/>
    <w:rsid w:val="009D7BA7"/>
    <w:rsid w:val="009E2A05"/>
    <w:rsid w:val="009F2252"/>
    <w:rsid w:val="009F26A4"/>
    <w:rsid w:val="009F4008"/>
    <w:rsid w:val="009F4228"/>
    <w:rsid w:val="009F4935"/>
    <w:rsid w:val="009F5B30"/>
    <w:rsid w:val="009F5F25"/>
    <w:rsid w:val="009F6D21"/>
    <w:rsid w:val="00A02F67"/>
    <w:rsid w:val="00A0674B"/>
    <w:rsid w:val="00A1033E"/>
    <w:rsid w:val="00A17A51"/>
    <w:rsid w:val="00A275BE"/>
    <w:rsid w:val="00A3227B"/>
    <w:rsid w:val="00A333CC"/>
    <w:rsid w:val="00A37BF9"/>
    <w:rsid w:val="00A405F2"/>
    <w:rsid w:val="00A47B37"/>
    <w:rsid w:val="00A50C0D"/>
    <w:rsid w:val="00A52BC6"/>
    <w:rsid w:val="00A542B8"/>
    <w:rsid w:val="00A573C4"/>
    <w:rsid w:val="00A60468"/>
    <w:rsid w:val="00A6148F"/>
    <w:rsid w:val="00A62541"/>
    <w:rsid w:val="00A71541"/>
    <w:rsid w:val="00A71C20"/>
    <w:rsid w:val="00A75500"/>
    <w:rsid w:val="00A757A4"/>
    <w:rsid w:val="00A75C0E"/>
    <w:rsid w:val="00A764D0"/>
    <w:rsid w:val="00A77048"/>
    <w:rsid w:val="00A819B4"/>
    <w:rsid w:val="00A93257"/>
    <w:rsid w:val="00A97390"/>
    <w:rsid w:val="00AA2B2D"/>
    <w:rsid w:val="00AA350D"/>
    <w:rsid w:val="00AA4C9C"/>
    <w:rsid w:val="00AA6209"/>
    <w:rsid w:val="00AB07BF"/>
    <w:rsid w:val="00AB44A4"/>
    <w:rsid w:val="00AC3643"/>
    <w:rsid w:val="00AC3A45"/>
    <w:rsid w:val="00AC4768"/>
    <w:rsid w:val="00AC728B"/>
    <w:rsid w:val="00AD15AF"/>
    <w:rsid w:val="00AD1668"/>
    <w:rsid w:val="00AD3D55"/>
    <w:rsid w:val="00AE192D"/>
    <w:rsid w:val="00AE72B8"/>
    <w:rsid w:val="00AF0503"/>
    <w:rsid w:val="00AF18C2"/>
    <w:rsid w:val="00AF5C70"/>
    <w:rsid w:val="00B02031"/>
    <w:rsid w:val="00B07F6E"/>
    <w:rsid w:val="00B10F79"/>
    <w:rsid w:val="00B11356"/>
    <w:rsid w:val="00B13065"/>
    <w:rsid w:val="00B17CC9"/>
    <w:rsid w:val="00B31E36"/>
    <w:rsid w:val="00B37A8D"/>
    <w:rsid w:val="00B43896"/>
    <w:rsid w:val="00B43B5B"/>
    <w:rsid w:val="00B509B9"/>
    <w:rsid w:val="00B55007"/>
    <w:rsid w:val="00B642F9"/>
    <w:rsid w:val="00B677CC"/>
    <w:rsid w:val="00B70DEA"/>
    <w:rsid w:val="00B8002D"/>
    <w:rsid w:val="00B80B2E"/>
    <w:rsid w:val="00B83582"/>
    <w:rsid w:val="00B8414F"/>
    <w:rsid w:val="00B93047"/>
    <w:rsid w:val="00B93F30"/>
    <w:rsid w:val="00BA2640"/>
    <w:rsid w:val="00BA7516"/>
    <w:rsid w:val="00BB1989"/>
    <w:rsid w:val="00BB29AC"/>
    <w:rsid w:val="00BC1012"/>
    <w:rsid w:val="00BC3C90"/>
    <w:rsid w:val="00BC452C"/>
    <w:rsid w:val="00BC5090"/>
    <w:rsid w:val="00BC7050"/>
    <w:rsid w:val="00BD0C5C"/>
    <w:rsid w:val="00BD0C94"/>
    <w:rsid w:val="00BD0DF8"/>
    <w:rsid w:val="00BE057D"/>
    <w:rsid w:val="00BE1E92"/>
    <w:rsid w:val="00BE4A4E"/>
    <w:rsid w:val="00BE6BD5"/>
    <w:rsid w:val="00BF2385"/>
    <w:rsid w:val="00BF339B"/>
    <w:rsid w:val="00BF67ED"/>
    <w:rsid w:val="00C02094"/>
    <w:rsid w:val="00C076A1"/>
    <w:rsid w:val="00C1560C"/>
    <w:rsid w:val="00C17CE7"/>
    <w:rsid w:val="00C23113"/>
    <w:rsid w:val="00C2384B"/>
    <w:rsid w:val="00C27545"/>
    <w:rsid w:val="00C27D9F"/>
    <w:rsid w:val="00C27F01"/>
    <w:rsid w:val="00C3049B"/>
    <w:rsid w:val="00C407F9"/>
    <w:rsid w:val="00C44196"/>
    <w:rsid w:val="00C53468"/>
    <w:rsid w:val="00C534C8"/>
    <w:rsid w:val="00C53805"/>
    <w:rsid w:val="00C636F9"/>
    <w:rsid w:val="00C63D9E"/>
    <w:rsid w:val="00C662A1"/>
    <w:rsid w:val="00C732F0"/>
    <w:rsid w:val="00C83BE8"/>
    <w:rsid w:val="00C84061"/>
    <w:rsid w:val="00C85569"/>
    <w:rsid w:val="00C85B8D"/>
    <w:rsid w:val="00C917E5"/>
    <w:rsid w:val="00C91B7F"/>
    <w:rsid w:val="00CB0908"/>
    <w:rsid w:val="00CB231E"/>
    <w:rsid w:val="00CB3E64"/>
    <w:rsid w:val="00CC4671"/>
    <w:rsid w:val="00CC6256"/>
    <w:rsid w:val="00CD1057"/>
    <w:rsid w:val="00CD261D"/>
    <w:rsid w:val="00CD397F"/>
    <w:rsid w:val="00CD65F0"/>
    <w:rsid w:val="00CE09A9"/>
    <w:rsid w:val="00CE1AF1"/>
    <w:rsid w:val="00CE59E8"/>
    <w:rsid w:val="00CE76BB"/>
    <w:rsid w:val="00CF622E"/>
    <w:rsid w:val="00D05FD1"/>
    <w:rsid w:val="00D06B4C"/>
    <w:rsid w:val="00D06D72"/>
    <w:rsid w:val="00D0705F"/>
    <w:rsid w:val="00D11BBD"/>
    <w:rsid w:val="00D12821"/>
    <w:rsid w:val="00D13CA3"/>
    <w:rsid w:val="00D16305"/>
    <w:rsid w:val="00D21D17"/>
    <w:rsid w:val="00D22555"/>
    <w:rsid w:val="00D30296"/>
    <w:rsid w:val="00D324A0"/>
    <w:rsid w:val="00D327AE"/>
    <w:rsid w:val="00D32E1A"/>
    <w:rsid w:val="00D34C4F"/>
    <w:rsid w:val="00D408EC"/>
    <w:rsid w:val="00D4158A"/>
    <w:rsid w:val="00D45943"/>
    <w:rsid w:val="00D46372"/>
    <w:rsid w:val="00D47A02"/>
    <w:rsid w:val="00D5103A"/>
    <w:rsid w:val="00D60775"/>
    <w:rsid w:val="00D666AA"/>
    <w:rsid w:val="00D70163"/>
    <w:rsid w:val="00D71FE1"/>
    <w:rsid w:val="00D77264"/>
    <w:rsid w:val="00D840D0"/>
    <w:rsid w:val="00D92985"/>
    <w:rsid w:val="00DA0980"/>
    <w:rsid w:val="00DB2A5B"/>
    <w:rsid w:val="00DC1902"/>
    <w:rsid w:val="00DC6080"/>
    <w:rsid w:val="00DD41D9"/>
    <w:rsid w:val="00DE0086"/>
    <w:rsid w:val="00DE0446"/>
    <w:rsid w:val="00DE0F18"/>
    <w:rsid w:val="00DE55C7"/>
    <w:rsid w:val="00DE567A"/>
    <w:rsid w:val="00DE64EC"/>
    <w:rsid w:val="00DF2809"/>
    <w:rsid w:val="00DF3ADA"/>
    <w:rsid w:val="00DF729A"/>
    <w:rsid w:val="00E02CA5"/>
    <w:rsid w:val="00E048A0"/>
    <w:rsid w:val="00E109D4"/>
    <w:rsid w:val="00E13A4B"/>
    <w:rsid w:val="00E15A78"/>
    <w:rsid w:val="00E17F51"/>
    <w:rsid w:val="00E21729"/>
    <w:rsid w:val="00E27E49"/>
    <w:rsid w:val="00E307E3"/>
    <w:rsid w:val="00E34A3E"/>
    <w:rsid w:val="00E4268D"/>
    <w:rsid w:val="00E429DF"/>
    <w:rsid w:val="00E43F58"/>
    <w:rsid w:val="00E44CF4"/>
    <w:rsid w:val="00E50020"/>
    <w:rsid w:val="00E53CC7"/>
    <w:rsid w:val="00E54CCC"/>
    <w:rsid w:val="00E57DC6"/>
    <w:rsid w:val="00E608F5"/>
    <w:rsid w:val="00E609F4"/>
    <w:rsid w:val="00E614E7"/>
    <w:rsid w:val="00E61D1F"/>
    <w:rsid w:val="00E62E82"/>
    <w:rsid w:val="00E67885"/>
    <w:rsid w:val="00E90223"/>
    <w:rsid w:val="00E95166"/>
    <w:rsid w:val="00E95FD1"/>
    <w:rsid w:val="00EA3C89"/>
    <w:rsid w:val="00EA6787"/>
    <w:rsid w:val="00EB1C41"/>
    <w:rsid w:val="00EB3C85"/>
    <w:rsid w:val="00EB66A5"/>
    <w:rsid w:val="00EC16EA"/>
    <w:rsid w:val="00EC6F03"/>
    <w:rsid w:val="00EC7524"/>
    <w:rsid w:val="00ED0903"/>
    <w:rsid w:val="00ED325F"/>
    <w:rsid w:val="00ED337E"/>
    <w:rsid w:val="00ED4746"/>
    <w:rsid w:val="00ED6609"/>
    <w:rsid w:val="00EE01E1"/>
    <w:rsid w:val="00EE0296"/>
    <w:rsid w:val="00EE0F7E"/>
    <w:rsid w:val="00EE2BC0"/>
    <w:rsid w:val="00EE2FF7"/>
    <w:rsid w:val="00EF1752"/>
    <w:rsid w:val="00EF3207"/>
    <w:rsid w:val="00EF4499"/>
    <w:rsid w:val="00EF4F53"/>
    <w:rsid w:val="00EF6A95"/>
    <w:rsid w:val="00F041EA"/>
    <w:rsid w:val="00F074C5"/>
    <w:rsid w:val="00F1118B"/>
    <w:rsid w:val="00F167FC"/>
    <w:rsid w:val="00F24471"/>
    <w:rsid w:val="00F25453"/>
    <w:rsid w:val="00F35F6B"/>
    <w:rsid w:val="00F41C5A"/>
    <w:rsid w:val="00F45A85"/>
    <w:rsid w:val="00F4718C"/>
    <w:rsid w:val="00F508F2"/>
    <w:rsid w:val="00F51256"/>
    <w:rsid w:val="00F52F0C"/>
    <w:rsid w:val="00F533C5"/>
    <w:rsid w:val="00F539CB"/>
    <w:rsid w:val="00F53FF8"/>
    <w:rsid w:val="00F568A5"/>
    <w:rsid w:val="00F56B7E"/>
    <w:rsid w:val="00F60F23"/>
    <w:rsid w:val="00F66394"/>
    <w:rsid w:val="00F67B81"/>
    <w:rsid w:val="00F72692"/>
    <w:rsid w:val="00F749E1"/>
    <w:rsid w:val="00F74A10"/>
    <w:rsid w:val="00F769A3"/>
    <w:rsid w:val="00F84268"/>
    <w:rsid w:val="00F8445A"/>
    <w:rsid w:val="00F84C29"/>
    <w:rsid w:val="00F95DC7"/>
    <w:rsid w:val="00FA001F"/>
    <w:rsid w:val="00FA07DE"/>
    <w:rsid w:val="00FA4AA6"/>
    <w:rsid w:val="00FA5B8C"/>
    <w:rsid w:val="00FA6593"/>
    <w:rsid w:val="00FB04D3"/>
    <w:rsid w:val="00FB0FA8"/>
    <w:rsid w:val="00FB4FF2"/>
    <w:rsid w:val="00FB7429"/>
    <w:rsid w:val="00FC1833"/>
    <w:rsid w:val="00FC2807"/>
    <w:rsid w:val="00FC3414"/>
    <w:rsid w:val="00FC3952"/>
    <w:rsid w:val="00FD6AEF"/>
    <w:rsid w:val="00FD6BB1"/>
    <w:rsid w:val="00FE07C7"/>
    <w:rsid w:val="00FE2650"/>
    <w:rsid w:val="00FE2F18"/>
    <w:rsid w:val="00FE467D"/>
    <w:rsid w:val="00FF5556"/>
    <w:rsid w:val="00FF6A05"/>
    <w:rsid w:val="262C11AD"/>
    <w:rsid w:val="37BE2EA0"/>
    <w:rsid w:val="3F524A0E"/>
    <w:rsid w:val="66D04E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0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脚 Char"/>
    <w:link w:val="2"/>
    <w:uiPriority w:val="0"/>
    <w:rPr>
      <w:kern w:val="2"/>
      <w:sz w:val="18"/>
      <w:szCs w:val="18"/>
    </w:rPr>
  </w:style>
  <w:style w:type="character" w:customStyle="1" w:styleId="9">
    <w:name w:val="页眉 Char"/>
    <w:link w:val="3"/>
    <w:uiPriority w:val="0"/>
    <w:rPr>
      <w:kern w:val="2"/>
      <w:sz w:val="18"/>
      <w:szCs w:val="18"/>
    </w:rPr>
  </w:style>
  <w:style w:type="character" w:customStyle="1" w:styleId="10">
    <w:name w:val="标题 Char"/>
    <w:link w:val="4"/>
    <w:uiPriority w:val="0"/>
    <w:rPr>
      <w:rFonts w:ascii="Cambria" w:hAnsi="Cambria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2771;&#21220;\&#32771;&#21220;&#34920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考勤表模板.dot</Template>
  <Company>MC SYSTEM</Company>
  <Pages>1</Pages>
  <Words>146</Words>
  <Characters>160</Characters>
  <Lines>3</Lines>
  <Paragraphs>1</Paragraphs>
  <TotalTime>2</TotalTime>
  <ScaleCrop>false</ScaleCrop>
  <LinksUpToDate>false</LinksUpToDate>
  <CharactersWithSpaces>209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2024-03-07T03:55:00Z</dcterms:created>
  <dc:creator>刘颖(LYING)-1</dc:creator>
  <cp:lastModifiedBy>黄圣轩</cp:lastModifiedBy>
  <cp:lastPrinted>2010-09-06T00:43:00Z</cp:lastPrinted>
  <dcterms:modified xsi:type="dcterms:W3CDTF">2026-05-05T06:32:04Z</dcterms:modified>
  <dc:title>年   月份考勤表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8C4CCD146F89487585DED33367F80099_13</vt:lpwstr>
  </property>
</Properties>
</file>